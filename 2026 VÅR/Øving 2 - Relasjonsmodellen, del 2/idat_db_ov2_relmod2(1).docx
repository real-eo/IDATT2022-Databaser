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F067" w14:textId="77777777" w:rsidR="00E34C8D" w:rsidRDefault="00E34C8D" w:rsidP="000742D2">
      <w:pPr>
        <w:pStyle w:val="Meta-leksjonsnavn"/>
      </w:pPr>
      <w:bookmarkStart w:id="0" w:name="leksjonsnavn"/>
    </w:p>
    <w:p w14:paraId="5D847DFA" w14:textId="3FFB439C" w:rsidR="00E37BCD" w:rsidRPr="008A0ECD" w:rsidRDefault="000C34EB" w:rsidP="00796F73">
      <w:pPr>
        <w:pStyle w:val="Meta-leksjonsnavn"/>
        <w:spacing w:after="120"/>
        <w:rPr>
          <w:lang w:val="nn-NO"/>
        </w:rPr>
      </w:pPr>
      <w:r w:rsidRPr="008A0ECD">
        <w:rPr>
          <w:lang w:val="nn-NO"/>
        </w:rPr>
        <w:t>Øving</w:t>
      </w:r>
      <w:r w:rsidR="00106840" w:rsidRPr="008A0ECD">
        <w:rPr>
          <w:lang w:val="nn-NO"/>
        </w:rPr>
        <w:t xml:space="preserve"> </w:t>
      </w:r>
      <w:r w:rsidR="00DB3E33">
        <w:rPr>
          <w:lang w:val="nn-NO"/>
        </w:rPr>
        <w:t>2</w:t>
      </w:r>
      <w:r w:rsidR="0018517E" w:rsidRPr="008A0ECD">
        <w:rPr>
          <w:lang w:val="nn-NO"/>
        </w:rPr>
        <w:t>:</w:t>
      </w:r>
      <w:r w:rsidR="005F2A56" w:rsidRPr="008A0ECD">
        <w:rPr>
          <w:lang w:val="nn-NO"/>
        </w:rPr>
        <w:t xml:space="preserve"> </w:t>
      </w:r>
      <w:bookmarkEnd w:id="0"/>
      <w:r w:rsidR="00CE17C9" w:rsidRPr="008A0ECD">
        <w:rPr>
          <w:lang w:val="nn-NO"/>
        </w:rPr>
        <w:t xml:space="preserve">Relasjonsmodellen, del </w:t>
      </w:r>
      <w:r w:rsidR="00DB3E33">
        <w:rPr>
          <w:lang w:val="nn-NO"/>
        </w:rPr>
        <w:t>2</w:t>
      </w:r>
      <w:r w:rsidR="00CE17C9" w:rsidRPr="008A0ECD">
        <w:rPr>
          <w:lang w:val="nn-NO"/>
        </w:rPr>
        <w:t xml:space="preserve"> </w:t>
      </w:r>
      <w:r w:rsidR="004871EA" w:rsidRPr="008A0ECD">
        <w:rPr>
          <w:lang w:val="nn-NO"/>
        </w:rPr>
        <w:t>(obligatorisk)</w:t>
      </w:r>
      <w:r w:rsidR="00BE53A4" w:rsidRPr="008A0ECD">
        <w:rPr>
          <w:lang w:val="nn-NO"/>
        </w:rPr>
        <w:t xml:space="preserve"> </w:t>
      </w:r>
    </w:p>
    <w:p w14:paraId="3EE1C280" w14:textId="4B7E8F6C" w:rsidR="00F64D15" w:rsidRPr="00DB3E33" w:rsidRDefault="00CE17C9" w:rsidP="00354F78">
      <w:pPr>
        <w:pStyle w:val="Meta-dato"/>
      </w:pPr>
      <w:r w:rsidRPr="00DB3E33">
        <w:t>Else Lervik</w:t>
      </w:r>
      <w:r w:rsidR="00C812E1">
        <w:t xml:space="preserve"> (oppg.1)</w:t>
      </w:r>
      <w:r w:rsidRPr="00DB3E33">
        <w:t xml:space="preserve"> </w:t>
      </w:r>
      <w:r w:rsidR="00EE4E82">
        <w:t>og</w:t>
      </w:r>
      <w:r w:rsidRPr="00DB3E33">
        <w:t xml:space="preserve"> </w:t>
      </w:r>
      <w:r w:rsidR="008E3E92" w:rsidRPr="00DB3E33">
        <w:t>Tore Mallaug</w:t>
      </w:r>
      <w:r w:rsidR="0018517E" w:rsidRPr="00DB3E33">
        <w:t>, NTNU</w:t>
      </w:r>
    </w:p>
    <w:p w14:paraId="1D3A443B" w14:textId="77777777" w:rsidR="0065598E" w:rsidRDefault="0065598E" w:rsidP="0065598E">
      <w:pPr>
        <w:pStyle w:val="Meta-fagtilknytting"/>
        <w:rPr>
          <w:lang w:bidi="ar-DZ"/>
        </w:rPr>
      </w:pPr>
      <w:r>
        <w:rPr>
          <w:lang w:bidi="ar-DZ"/>
        </w:rPr>
        <w:t xml:space="preserve">Innleveringsfrist: se Blackboard </w:t>
      </w:r>
    </w:p>
    <w:p w14:paraId="75EF8ACE" w14:textId="423C4545" w:rsidR="005D0516" w:rsidRPr="00FB6D76" w:rsidRDefault="005D0516" w:rsidP="0065598E">
      <w:pPr>
        <w:pStyle w:val="Meta-fagtilknytting"/>
        <w:rPr>
          <w:lang w:bidi="ar-DZ"/>
        </w:rPr>
      </w:pPr>
      <w:bookmarkStart w:id="1" w:name="_Hlk525844994"/>
      <w:r>
        <w:rPr>
          <w:lang w:bidi="ar-DZ"/>
        </w:rPr>
        <w:t xml:space="preserve">Tidligste godkjenning: </w:t>
      </w:r>
      <w:r w:rsidR="005F2A56">
        <w:rPr>
          <w:lang w:bidi="ar-DZ"/>
        </w:rPr>
        <w:t>datoer blir annonsert</w:t>
      </w:r>
    </w:p>
    <w:bookmarkEnd w:id="1"/>
    <w:p w14:paraId="01ACE6AB" w14:textId="77777777" w:rsidR="00C707D8" w:rsidRDefault="00C707D8" w:rsidP="00FA790D">
      <w:pPr>
        <w:pStyle w:val="Meta-fagtilknytting"/>
      </w:pPr>
    </w:p>
    <w:p w14:paraId="6119DBE7" w14:textId="77777777" w:rsidR="00C707D8" w:rsidRDefault="00C707D8" w:rsidP="00FA790D">
      <w:pPr>
        <w:pStyle w:val="Meta-fagtilknytting"/>
      </w:pPr>
    </w:p>
    <w:p w14:paraId="3FF44A51" w14:textId="77777777" w:rsidR="00CD770C" w:rsidRDefault="00CD770C" w:rsidP="00CD770C">
      <w:pPr>
        <w:pStyle w:val="Resyme"/>
      </w:pPr>
      <w:r>
        <w:t>Løsningsforslag legges ut i etterkant.</w:t>
      </w:r>
    </w:p>
    <w:p w14:paraId="19D3D47A" w14:textId="77777777" w:rsidR="00CD770C" w:rsidRDefault="00CD770C" w:rsidP="00CD770C">
      <w:pPr>
        <w:pStyle w:val="Resyme"/>
      </w:pPr>
      <w:r>
        <w:t xml:space="preserve">Alle obligatoriske øvinger må være godkjente for å få </w:t>
      </w:r>
      <w:r w:rsidR="007F359B">
        <w:t>karakter i emnet</w:t>
      </w:r>
      <w:r>
        <w:t>.</w:t>
      </w:r>
    </w:p>
    <w:p w14:paraId="78A034B9" w14:textId="661F8302" w:rsidR="0019286A" w:rsidRPr="00C812E1" w:rsidRDefault="0019286A" w:rsidP="00C812E1">
      <w:pPr>
        <w:pStyle w:val="Oppgavenummer"/>
        <w:pBdr>
          <w:top w:val="single" w:sz="4" w:space="0" w:color="auto"/>
        </w:pBdr>
        <w:rPr>
          <w:b w:val="0"/>
          <w:color w:val="C00000"/>
        </w:rPr>
      </w:pPr>
      <w:r w:rsidRPr="00E510EB">
        <w:rPr>
          <w:color w:val="C00000"/>
        </w:rPr>
        <w:t>Oppgave</w:t>
      </w:r>
      <w:r>
        <w:rPr>
          <w:color w:val="C00000"/>
        </w:rPr>
        <w:t xml:space="preserve"> 1</w:t>
      </w:r>
      <w:r w:rsidRPr="00E510EB">
        <w:rPr>
          <w:color w:val="C00000"/>
        </w:rPr>
        <w:t xml:space="preserve">: </w:t>
      </w:r>
      <w:r w:rsidRPr="00E510EB">
        <w:rPr>
          <w:b w:val="0"/>
          <w:color w:val="C00000"/>
        </w:rPr>
        <w:t>SQL SEL</w:t>
      </w:r>
      <w:r>
        <w:rPr>
          <w:b w:val="0"/>
          <w:color w:val="C00000"/>
        </w:rPr>
        <w:t>ECT-spørringer inkl. rel.alg. mot bok-databasen</w:t>
      </w:r>
    </w:p>
    <w:p w14:paraId="24559A92" w14:textId="77777777" w:rsidR="0019286A" w:rsidRDefault="0019286A" w:rsidP="0019286A">
      <w:pPr>
        <w:pStyle w:val="Overskrift2"/>
        <w:numPr>
          <w:ilvl w:val="0"/>
          <w:numId w:val="0"/>
        </w:numPr>
        <w:ind w:left="397" w:hanging="397"/>
        <w:rPr>
          <w:sz w:val="36"/>
          <w:szCs w:val="36"/>
        </w:rPr>
      </w:pPr>
      <w:r>
        <w:t>Oppstart</w:t>
      </w:r>
    </w:p>
    <w:p w14:paraId="03178FF6" w14:textId="77777777" w:rsidR="0019286A" w:rsidRDefault="0019286A" w:rsidP="0019286A">
      <w:pPr>
        <w:pStyle w:val="NormalWeb"/>
      </w:pPr>
      <w:r>
        <w:t>Tabellene og data som du skal bruke i oppgavene kan du hente fra scriptet som ligger ute i Blackboard. Kjør skriptet. Merk at du vil få feilmeldinger første gangen pga. DROP-setningene i begynnelsen av scriptet.</w:t>
      </w:r>
    </w:p>
    <w:p w14:paraId="39FA7755" w14:textId="77777777" w:rsidR="0019286A" w:rsidRDefault="0019286A" w:rsidP="0019286A">
      <w:pPr>
        <w:pStyle w:val="NormalWeb"/>
      </w:pPr>
      <w:r>
        <w:t>Skriptet består av følgende relasjoner (tabeller) hvor primærnøkler er understreket og fremmednøklene markert med en stjerne.</w:t>
      </w:r>
    </w:p>
    <w:p w14:paraId="58C0BCBD" w14:textId="77777777" w:rsidR="0019286A" w:rsidRPr="00DB3E33" w:rsidRDefault="0019286A" w:rsidP="0019286A">
      <w:pPr>
        <w:pStyle w:val="kode"/>
        <w:rPr>
          <w:rFonts w:ascii="Courier New" w:hAnsi="Courier New" w:cs="Courier New"/>
          <w:noProof/>
        </w:rPr>
      </w:pPr>
      <w:r w:rsidRPr="00DB3E33">
        <w:rPr>
          <w:rFonts w:ascii="Courier New" w:hAnsi="Courier New" w:cs="Courier New"/>
          <w:noProof/>
        </w:rPr>
        <w:t>KONSULENT(</w:t>
      </w:r>
      <w:r w:rsidRPr="00A5603B">
        <w:rPr>
          <w:rStyle w:val="kodetekst"/>
          <w:rFonts w:ascii="Courier New" w:hAnsi="Courier New" w:cs="Courier New"/>
          <w:noProof/>
          <w:u w:val="single"/>
        </w:rPr>
        <w:t>kons_id</w:t>
      </w:r>
      <w:r w:rsidRPr="00DB3E33">
        <w:rPr>
          <w:rFonts w:ascii="Courier New" w:hAnsi="Courier New" w:cs="Courier New"/>
          <w:noProof/>
        </w:rPr>
        <w:t>, fornavn, etternavn, epost)</w:t>
      </w:r>
      <w:r w:rsidRPr="00DB3E33">
        <w:rPr>
          <w:rFonts w:ascii="Courier New" w:hAnsi="Courier New" w:cs="Courier New"/>
          <w:noProof/>
        </w:rPr>
        <w:br/>
        <w:t>BOK(</w:t>
      </w:r>
      <w:r w:rsidRPr="00A5603B">
        <w:rPr>
          <w:rStyle w:val="kodetekst"/>
          <w:rFonts w:ascii="Courier New" w:hAnsi="Courier New" w:cs="Courier New"/>
          <w:noProof/>
          <w:u w:val="single"/>
        </w:rPr>
        <w:t>bok_id</w:t>
      </w:r>
      <w:r w:rsidRPr="00DB3E33">
        <w:rPr>
          <w:rFonts w:ascii="Courier New" w:hAnsi="Courier New" w:cs="Courier New"/>
          <w:noProof/>
        </w:rPr>
        <w:t>, tittel, utgitt_aar, forlag_id*)</w:t>
      </w:r>
      <w:r w:rsidRPr="00DB3E33">
        <w:rPr>
          <w:rFonts w:ascii="Courier New" w:hAnsi="Courier New" w:cs="Courier New"/>
          <w:noProof/>
        </w:rPr>
        <w:br/>
        <w:t>FORLAG(</w:t>
      </w:r>
      <w:r w:rsidRPr="00A5603B">
        <w:rPr>
          <w:rStyle w:val="kodetekst"/>
          <w:rFonts w:ascii="Courier New" w:hAnsi="Courier New" w:cs="Courier New"/>
          <w:noProof/>
          <w:u w:val="single"/>
        </w:rPr>
        <w:t>forlag_id</w:t>
      </w:r>
      <w:r w:rsidRPr="00DB3E33">
        <w:rPr>
          <w:rFonts w:ascii="Courier New" w:hAnsi="Courier New" w:cs="Courier New"/>
          <w:noProof/>
        </w:rPr>
        <w:t>, forlag_navn, adresse, telefon)</w:t>
      </w:r>
      <w:r w:rsidRPr="00DB3E33">
        <w:rPr>
          <w:rFonts w:ascii="Courier New" w:hAnsi="Courier New" w:cs="Courier New"/>
          <w:noProof/>
        </w:rPr>
        <w:br/>
        <w:t>FORFATTER(</w:t>
      </w:r>
      <w:r w:rsidRPr="00A5603B">
        <w:rPr>
          <w:rStyle w:val="kodetekst"/>
          <w:rFonts w:ascii="Courier New" w:hAnsi="Courier New" w:cs="Courier New"/>
          <w:noProof/>
          <w:u w:val="single"/>
        </w:rPr>
        <w:t>forfatter_id</w:t>
      </w:r>
      <w:r w:rsidRPr="00DB3E33">
        <w:rPr>
          <w:rFonts w:ascii="Courier New" w:hAnsi="Courier New" w:cs="Courier New"/>
          <w:noProof/>
        </w:rPr>
        <w:t>, fornavn, etternavn, fode_aar, dod_aar, nasjonalitet)</w:t>
      </w:r>
      <w:r w:rsidRPr="00DB3E33">
        <w:rPr>
          <w:rFonts w:ascii="Courier New" w:hAnsi="Courier New" w:cs="Courier New"/>
          <w:noProof/>
        </w:rPr>
        <w:br/>
        <w:t>BOK_FORFATTER(</w:t>
      </w:r>
      <w:r w:rsidRPr="00A5603B">
        <w:rPr>
          <w:rStyle w:val="kodetekst"/>
          <w:rFonts w:ascii="Courier New" w:hAnsi="Courier New" w:cs="Courier New"/>
          <w:noProof/>
          <w:u w:val="single"/>
        </w:rPr>
        <w:t>bok_id*, forfatter_id*</w:t>
      </w:r>
      <w:r w:rsidRPr="00DB3E33">
        <w:rPr>
          <w:rFonts w:ascii="Courier New" w:hAnsi="Courier New" w:cs="Courier New"/>
          <w:noProof/>
        </w:rPr>
        <w:t>)</w:t>
      </w:r>
    </w:p>
    <w:p w14:paraId="75158CBA" w14:textId="77777777" w:rsidR="0019286A" w:rsidRDefault="0019286A" w:rsidP="0019286A">
      <w:pPr>
        <w:pStyle w:val="NormalWeb"/>
      </w:pPr>
      <w:r>
        <w:t>Hensikten med oppgave 1 er å vise sammenhengen mellom operasjoner i relasjonsalgebraen og SQL SELECT-spørringer. Utdelt foilsett med video viser eksempler på kobling mellom rel.alg. og SQL.</w:t>
      </w:r>
    </w:p>
    <w:p w14:paraId="753C45FB" w14:textId="482961FA" w:rsidR="0019286A" w:rsidRPr="0019286A" w:rsidRDefault="0019286A" w:rsidP="00847747">
      <w:pPr>
        <w:pStyle w:val="NormalWeb"/>
      </w:pPr>
      <w:r>
        <w:t>Det er ikke meningen at du skal sette opp spørringene i algebra, spørringene skal kun settes opp i SQL.</w:t>
      </w:r>
    </w:p>
    <w:p w14:paraId="00EB37C0" w14:textId="255299FC" w:rsidR="00DB3E33" w:rsidRDefault="00DB3E33" w:rsidP="0084277B">
      <w:pPr>
        <w:pStyle w:val="Overskrift3"/>
        <w:numPr>
          <w:ilvl w:val="0"/>
          <w:numId w:val="29"/>
        </w:numPr>
      </w:pPr>
    </w:p>
    <w:p w14:paraId="5AC66D08" w14:textId="2F384D73" w:rsidR="00DB3E33" w:rsidRDefault="003A20D8" w:rsidP="00DB3E33">
      <w:pPr>
        <w:pStyle w:val="NormalWeb"/>
      </w:pPr>
      <w:r w:rsidRPr="003A20D8">
        <w:t xml:space="preserve">Bruk SQL til å finne fornavn og etternavn til alle forfatterne sortert alfabetisk på etternavn. </w:t>
      </w:r>
      <w:r w:rsidR="00DB3E33">
        <w:t>Hvilken eller hvilke operasjoner fra relasjonsalgebraen brukte du?</w:t>
      </w:r>
    </w:p>
    <w:p w14:paraId="0951B32A" w14:textId="77777777" w:rsidR="00DB3E33" w:rsidRDefault="00DB3E33" w:rsidP="00DB3E33">
      <w:pPr>
        <w:pStyle w:val="Overskrift3"/>
        <w:numPr>
          <w:ilvl w:val="0"/>
          <w:numId w:val="0"/>
        </w:numPr>
        <w:ind w:left="505"/>
      </w:pPr>
      <w:r>
        <w:t>b)</w:t>
      </w:r>
    </w:p>
    <w:p w14:paraId="1E52F660" w14:textId="77777777" w:rsidR="00DB3E33" w:rsidRDefault="00DB3E33" w:rsidP="00DB3E33">
      <w:pPr>
        <w:pStyle w:val="NormalWeb"/>
      </w:pPr>
      <w:r>
        <w:t>Bruk SQL til å finne eventuelle forlag (forlag_id er nok) som ikke har gitt ut bøker. Hvilken eller hvilke operasjoner fra relasjonsalgebraen brukte du?</w:t>
      </w:r>
    </w:p>
    <w:p w14:paraId="6FC2897A" w14:textId="77777777" w:rsidR="00DB3E33" w:rsidRDefault="00DB3E33" w:rsidP="00DB3E33">
      <w:pPr>
        <w:pStyle w:val="Overskrift3"/>
        <w:numPr>
          <w:ilvl w:val="0"/>
          <w:numId w:val="0"/>
        </w:numPr>
        <w:ind w:left="505"/>
      </w:pPr>
      <w:r>
        <w:lastRenderedPageBreak/>
        <w:t>c)</w:t>
      </w:r>
    </w:p>
    <w:p w14:paraId="15210DE6" w14:textId="60AB8608" w:rsidR="00DB3E33" w:rsidRDefault="00177F77" w:rsidP="00DB3E33">
      <w:pPr>
        <w:pStyle w:val="NormalWeb"/>
      </w:pPr>
      <w:r w:rsidRPr="00177F77">
        <w:t>Bruk SQL til å finne forfattere som er født før 1900</w:t>
      </w:r>
      <w:r w:rsidR="00DB3E33">
        <w:t>. Hvilken eller hvilke operasjoner fra relasjonsalgebraen brukte du?</w:t>
      </w:r>
    </w:p>
    <w:p w14:paraId="301EFEB5" w14:textId="77777777" w:rsidR="00DB3E33" w:rsidRDefault="00DB3E33" w:rsidP="00DB3E33">
      <w:pPr>
        <w:pStyle w:val="Overskrift3"/>
        <w:numPr>
          <w:ilvl w:val="0"/>
          <w:numId w:val="0"/>
        </w:numPr>
        <w:ind w:left="505"/>
      </w:pPr>
      <w:r>
        <w:t>d)</w:t>
      </w:r>
    </w:p>
    <w:p w14:paraId="301E2A8A" w14:textId="1B409A90" w:rsidR="00DB3E33" w:rsidRDefault="00DB3E33" w:rsidP="00DB3E33">
      <w:pPr>
        <w:pStyle w:val="NormalWeb"/>
      </w:pPr>
      <w:r>
        <w:t>Bruk SQL til å finne navn og adresse til forlaget som har gitt ut boka '</w:t>
      </w:r>
      <w:r w:rsidR="00A73C4B">
        <w:t>Sult</w:t>
      </w:r>
      <w:r>
        <w:t>'. Hvilken eller hvilke operasjoner fra relasjonsalgebraen brukte du?</w:t>
      </w:r>
    </w:p>
    <w:p w14:paraId="1052C03C" w14:textId="77777777" w:rsidR="00DB3E33" w:rsidRDefault="00DB3E33" w:rsidP="00DB3E33">
      <w:pPr>
        <w:pStyle w:val="Overskrift3"/>
        <w:numPr>
          <w:ilvl w:val="0"/>
          <w:numId w:val="0"/>
        </w:numPr>
        <w:ind w:left="505"/>
      </w:pPr>
      <w:r>
        <w:t>e)</w:t>
      </w:r>
    </w:p>
    <w:p w14:paraId="51A577F1" w14:textId="77777777" w:rsidR="00DB3E33" w:rsidRDefault="00DB3E33" w:rsidP="00DB3E33">
      <w:pPr>
        <w:pStyle w:val="NormalWeb"/>
      </w:pPr>
      <w:r>
        <w:t>Bruk SQL til å finne titlene på bøkene som Hamsun har skrevet. Hvilken eller hvilke operasjoner fra relasjonsalgebraen brukte du?</w:t>
      </w:r>
    </w:p>
    <w:p w14:paraId="53F73097" w14:textId="77777777" w:rsidR="00DB3E33" w:rsidRDefault="00DB3E33" w:rsidP="00DB3E33">
      <w:pPr>
        <w:pStyle w:val="Overskrift3"/>
        <w:numPr>
          <w:ilvl w:val="0"/>
          <w:numId w:val="0"/>
        </w:numPr>
        <w:ind w:left="505"/>
      </w:pPr>
      <w:r>
        <w:t>f)</w:t>
      </w:r>
    </w:p>
    <w:p w14:paraId="3112798F" w14:textId="3F2392BB" w:rsidR="008A5F59" w:rsidRDefault="00DB3E33" w:rsidP="00DB3E33">
      <w:pPr>
        <w:pStyle w:val="NormalWeb"/>
      </w:pPr>
      <w:r>
        <w:t>Bruk SQL til å finne informasjon om bøker og forlagene som har utgitt dem. Én linje i oversikten skal inneholde bokas tittel og utgivelsesår, samt forlagets navn, adresse og telefonnummer. Forlag som ikke har gitt ut noen bøker skal også med i listen. Hvilken eller hvilke operasjoner fra relasjonsalgebraen brukte du?</w:t>
      </w:r>
    </w:p>
    <w:p w14:paraId="15522F33" w14:textId="77777777" w:rsidR="00C812E1" w:rsidRDefault="00C812E1" w:rsidP="00DB3E33">
      <w:pPr>
        <w:pStyle w:val="NormalWeb"/>
      </w:pPr>
    </w:p>
    <w:p w14:paraId="084A9F5D" w14:textId="77777777" w:rsidR="00847747" w:rsidRDefault="00847747" w:rsidP="00DB3E33">
      <w:pPr>
        <w:pStyle w:val="NormalWeb"/>
      </w:pPr>
    </w:p>
    <w:p w14:paraId="6EDECB65" w14:textId="3BB403C0" w:rsidR="0019286A" w:rsidRPr="00E510EB" w:rsidRDefault="0019286A" w:rsidP="0019286A">
      <w:pPr>
        <w:pStyle w:val="Oppgavenummer"/>
        <w:pBdr>
          <w:top w:val="single" w:sz="4" w:space="0" w:color="auto"/>
        </w:pBdr>
      </w:pPr>
      <w:r w:rsidRPr="00E510EB">
        <w:rPr>
          <w:color w:val="C00000"/>
        </w:rPr>
        <w:t>Oppgave</w:t>
      </w:r>
      <w:r>
        <w:rPr>
          <w:color w:val="C00000"/>
        </w:rPr>
        <w:t xml:space="preserve"> 2</w:t>
      </w:r>
      <w:r w:rsidRPr="00E510EB">
        <w:rPr>
          <w:color w:val="C00000"/>
        </w:rPr>
        <w:t xml:space="preserve">: </w:t>
      </w:r>
      <w:r w:rsidRPr="00E510EB">
        <w:rPr>
          <w:b w:val="0"/>
          <w:color w:val="C00000"/>
        </w:rPr>
        <w:t>SQL SEL</w:t>
      </w:r>
      <w:r>
        <w:rPr>
          <w:b w:val="0"/>
          <w:color w:val="C00000"/>
        </w:rPr>
        <w:t>ECT-spørringer mot flere tabeller i fotball-databasen</w:t>
      </w:r>
    </w:p>
    <w:p w14:paraId="742DC964" w14:textId="77777777" w:rsidR="0019286A" w:rsidRDefault="0019286A" w:rsidP="0019286A">
      <w:pPr>
        <w:pStyle w:val="NormalWeb"/>
      </w:pPr>
      <w:r>
        <w:t xml:space="preserve">I denne oppgaven skal du lage SQL SELECT-spørringer (setninger) mot tabellene i script-et </w:t>
      </w:r>
      <w:r w:rsidRPr="00FA56BB">
        <w:rPr>
          <w:i/>
          <w:color w:val="00B050"/>
        </w:rPr>
        <w:t>'Script til fotball-em-tabellene (txt)'</w:t>
      </w:r>
      <w:r>
        <w:t>. Scriptet inneholder tabeller med data fra fotball-EM for herrer i 2012 (dette er altså reelle data). Åpne scriptet i f.eks. Notepad, og kopier koden inn i phpMyAdmin før du begynner å skrive spørringene.</w:t>
      </w:r>
    </w:p>
    <w:p w14:paraId="1B93EA28" w14:textId="1946AF9B" w:rsidR="0019286A" w:rsidRDefault="0019286A" w:rsidP="0019286A">
      <w:pPr>
        <w:pStyle w:val="NormalWeb"/>
      </w:pPr>
      <w:r>
        <w:t xml:space="preserve">PS! Alle oppgavene inneholder en eller flere </w:t>
      </w:r>
      <w:r w:rsidR="00C812E1">
        <w:t>(</w:t>
      </w:r>
      <w:r>
        <w:t>INNER JOIN</w:t>
      </w:r>
      <w:r w:rsidR="00C812E1">
        <w:t>)</w:t>
      </w:r>
      <w:r>
        <w:t xml:space="preserve">, eller likhetsforening om du vil. Velg selv </w:t>
      </w:r>
      <w:r w:rsidR="00C812E1">
        <w:t>hvordan du</w:t>
      </w:r>
      <w:r>
        <w:t xml:space="preserve"> vil skrive foreningene</w:t>
      </w:r>
      <w:r w:rsidR="00C812E1">
        <w:t xml:space="preserve"> </w:t>
      </w:r>
      <w:r>
        <w:t>i spørringene. Sub-spørringer (med operatoren IN) kan evt. også brukes, men egner seg ikke like godt her som likhetsforening.</w:t>
      </w:r>
    </w:p>
    <w:p w14:paraId="148AB881" w14:textId="77777777" w:rsidR="0019286A" w:rsidRDefault="0019286A" w:rsidP="0019286A">
      <w:pPr>
        <w:rPr>
          <w:sz w:val="22"/>
        </w:rPr>
      </w:pPr>
      <w:r>
        <w:rPr>
          <w:sz w:val="22"/>
        </w:rPr>
        <w:t xml:space="preserve">Tabellene er hentet fra SQLZOO. På lenken </w:t>
      </w:r>
      <w:r w:rsidRPr="005C4618">
        <w:rPr>
          <w:color w:val="0070C0"/>
          <w:sz w:val="22"/>
        </w:rPr>
        <w:t>http://sqlzoo.net/wiki/The_JOIN_operation</w:t>
      </w:r>
      <w:r>
        <w:rPr>
          <w:sz w:val="22"/>
        </w:rPr>
        <w:t xml:space="preserve"> finner du et ER-diagram over databasen, samt en oversikt over tabellene. Databasen er litt sær siden det ikke finnes attributter for kampresultat i tabellen game, kun en tabell over hvilke mål som er scoret i hver kamp (tabellen goal).</w:t>
      </w:r>
    </w:p>
    <w:p w14:paraId="28D4FAA4" w14:textId="77777777" w:rsidR="0019286A" w:rsidRDefault="0019286A" w:rsidP="0019286A">
      <w:pPr>
        <w:rPr>
          <w:sz w:val="22"/>
        </w:rPr>
      </w:pPr>
    </w:p>
    <w:p w14:paraId="0DA02DE3" w14:textId="662698D2" w:rsidR="0019286A" w:rsidRPr="006414D4" w:rsidRDefault="0043730C" w:rsidP="0019286A">
      <w:pPr>
        <w:rPr>
          <w:sz w:val="22"/>
        </w:rPr>
      </w:pPr>
      <w:r>
        <w:rPr>
          <w:sz w:val="22"/>
        </w:rPr>
        <w:t>2</w:t>
      </w:r>
      <w:r w:rsidR="0019286A" w:rsidRPr="006414D4">
        <w:rPr>
          <w:sz w:val="22"/>
        </w:rPr>
        <w:t xml:space="preserve">.1 </w:t>
      </w:r>
    </w:p>
    <w:p w14:paraId="550D1BCE" w14:textId="77777777" w:rsidR="0019286A" w:rsidRPr="006414D4" w:rsidRDefault="0019286A" w:rsidP="0019286A">
      <w:r w:rsidRPr="006414D4">
        <w:t>Skriv ut navnet på spilleren (player), teamid og mdate for hvert av målene til Germany</w:t>
      </w:r>
    </w:p>
    <w:p w14:paraId="72F08C78" w14:textId="2DAE0E2E" w:rsidR="0019286A" w:rsidRPr="006414D4" w:rsidRDefault="0043730C" w:rsidP="0019286A">
      <w:r>
        <w:t>2</w:t>
      </w:r>
      <w:r w:rsidR="0019286A" w:rsidRPr="006414D4">
        <w:t xml:space="preserve">.2 </w:t>
      </w:r>
    </w:p>
    <w:p w14:paraId="1149C13F" w14:textId="2EF6FD1A" w:rsidR="0019286A" w:rsidRPr="006414D4" w:rsidRDefault="0019286A" w:rsidP="0019286A">
      <w:r w:rsidRPr="006414D4">
        <w:t xml:space="preserve">Skriv ut antall skårede mål pr. spiller for Germany sortert synkende på antall mål (Tips: Ta utgangspunkt i spørringen fra oppg. </w:t>
      </w:r>
      <w:r w:rsidR="0043730C">
        <w:t>2</w:t>
      </w:r>
      <w:r w:rsidRPr="006414D4">
        <w:t>.1)</w:t>
      </w:r>
    </w:p>
    <w:p w14:paraId="558745DB" w14:textId="6911809E" w:rsidR="0019286A" w:rsidRPr="006414D4" w:rsidRDefault="0043730C" w:rsidP="0019286A">
      <w:r>
        <w:lastRenderedPageBreak/>
        <w:t>2</w:t>
      </w:r>
      <w:r w:rsidR="0019286A" w:rsidRPr="006414D4">
        <w:t xml:space="preserve">.3 </w:t>
      </w:r>
    </w:p>
    <w:p w14:paraId="418FD6B3" w14:textId="77777777" w:rsidR="0019286A" w:rsidRPr="006414D4" w:rsidRDefault="0019286A" w:rsidP="0019286A">
      <w:r w:rsidRPr="006414D4">
        <w:t xml:space="preserve">Skriv ut player, teamid, coach, gtime for alle målene skåret de første 10 minuttene av kampene (sjekk på attributtet </w:t>
      </w:r>
      <w:r w:rsidRPr="006414D4">
        <w:rPr>
          <w:i/>
        </w:rPr>
        <w:t>gtime</w:t>
      </w:r>
      <w:r>
        <w:rPr>
          <w:i/>
        </w:rPr>
        <w:t xml:space="preserve"> </w:t>
      </w:r>
      <w:r>
        <w:t>som sier når et mål ble scoret i en kamp</w:t>
      </w:r>
      <w:r w:rsidRPr="006414D4">
        <w:t>)</w:t>
      </w:r>
    </w:p>
    <w:p w14:paraId="462C5955" w14:textId="539BBC08" w:rsidR="0019286A" w:rsidRPr="006414D4" w:rsidRDefault="0043730C" w:rsidP="0019286A">
      <w:r>
        <w:t>2</w:t>
      </w:r>
      <w:r w:rsidR="0019286A" w:rsidRPr="006414D4">
        <w:t xml:space="preserve">.4 </w:t>
      </w:r>
    </w:p>
    <w:p w14:paraId="2E6BF695" w14:textId="77777777" w:rsidR="0019286A" w:rsidRDefault="0019286A" w:rsidP="0019286A">
      <w:r w:rsidRPr="006414D4">
        <w:t>Skriv ut datoene på kampene og navnet på laget hvor Fernando Santos var trener for team1</w:t>
      </w:r>
    </w:p>
    <w:p w14:paraId="7EDF90C3" w14:textId="77777777" w:rsidR="0019286A" w:rsidRPr="001854ED" w:rsidRDefault="0019286A" w:rsidP="0019286A">
      <w:r>
        <w:t>Resultattabellen skal bli slik:</w:t>
      </w:r>
    </w:p>
    <w:tbl>
      <w:tblPr>
        <w:tblStyle w:val="Vanligtabell1"/>
        <w:tblW w:w="0" w:type="auto"/>
        <w:tblLook w:val="04A0" w:firstRow="1" w:lastRow="0" w:firstColumn="1" w:lastColumn="0" w:noHBand="0" w:noVBand="1"/>
      </w:tblPr>
      <w:tblGrid>
        <w:gridCol w:w="1550"/>
        <w:gridCol w:w="1283"/>
      </w:tblGrid>
      <w:tr w:rsidR="0019286A" w:rsidRPr="001854ED" w14:paraId="4666842A" w14:textId="77777777" w:rsidTr="00D71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1727D" w14:textId="77777777" w:rsidR="0019286A" w:rsidRPr="001854ED" w:rsidRDefault="0019286A" w:rsidP="00D7118A">
            <w:pPr>
              <w:spacing w:before="0"/>
              <w:jc w:val="center"/>
            </w:pPr>
            <w:r w:rsidRPr="001854ED">
              <w:t xml:space="preserve">mdate </w:t>
            </w:r>
          </w:p>
        </w:tc>
        <w:tc>
          <w:tcPr>
            <w:tcW w:w="0" w:type="auto"/>
            <w:hideMark/>
          </w:tcPr>
          <w:p w14:paraId="555203BE" w14:textId="77777777" w:rsidR="0019286A" w:rsidRPr="001854ED" w:rsidRDefault="0019286A" w:rsidP="00D7118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54ED">
              <w:t xml:space="preserve">teamname </w:t>
            </w:r>
          </w:p>
        </w:tc>
      </w:tr>
      <w:tr w:rsidR="0019286A" w:rsidRPr="001854ED" w14:paraId="5BAAEC16" w14:textId="77777777" w:rsidTr="00D711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90790" w14:textId="77777777" w:rsidR="0019286A" w:rsidRPr="001854ED" w:rsidRDefault="0019286A" w:rsidP="00D7118A">
            <w:pPr>
              <w:spacing w:before="0"/>
            </w:pPr>
            <w:r w:rsidRPr="001854ED">
              <w:t>12 June 2012</w:t>
            </w:r>
          </w:p>
        </w:tc>
        <w:tc>
          <w:tcPr>
            <w:tcW w:w="0" w:type="auto"/>
            <w:hideMark/>
          </w:tcPr>
          <w:p w14:paraId="37D40404" w14:textId="77777777" w:rsidR="0019286A" w:rsidRPr="001854ED" w:rsidRDefault="0019286A" w:rsidP="00D7118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4ED">
              <w:t>Greece</w:t>
            </w:r>
          </w:p>
        </w:tc>
      </w:tr>
      <w:tr w:rsidR="0019286A" w:rsidRPr="001854ED" w14:paraId="1F1B650B" w14:textId="77777777" w:rsidTr="00D711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FF1A4" w14:textId="77777777" w:rsidR="0019286A" w:rsidRPr="001854ED" w:rsidRDefault="0019286A" w:rsidP="00D7118A">
            <w:pPr>
              <w:spacing w:before="0"/>
            </w:pPr>
            <w:r w:rsidRPr="001854ED">
              <w:t>16 June 2012</w:t>
            </w:r>
          </w:p>
        </w:tc>
        <w:tc>
          <w:tcPr>
            <w:tcW w:w="0" w:type="auto"/>
            <w:hideMark/>
          </w:tcPr>
          <w:p w14:paraId="1555FEC4" w14:textId="77777777" w:rsidR="0019286A" w:rsidRPr="001854ED" w:rsidRDefault="0019286A" w:rsidP="00D7118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4ED">
              <w:t>Greece</w:t>
            </w:r>
          </w:p>
        </w:tc>
      </w:tr>
    </w:tbl>
    <w:p w14:paraId="7900278A" w14:textId="77777777" w:rsidR="0019286A" w:rsidRDefault="0019286A" w:rsidP="0019286A"/>
    <w:p w14:paraId="15F9E374" w14:textId="6732B3A9" w:rsidR="0019286A" w:rsidRPr="006414D4" w:rsidRDefault="0043730C" w:rsidP="0019286A">
      <w:r>
        <w:t>2</w:t>
      </w:r>
      <w:r w:rsidR="0019286A" w:rsidRPr="006414D4">
        <w:t xml:space="preserve">.5 </w:t>
      </w:r>
    </w:p>
    <w:p w14:paraId="2E97989B" w14:textId="77777777" w:rsidR="0019286A" w:rsidRDefault="0019286A" w:rsidP="0019286A">
      <w:r w:rsidRPr="006414D4">
        <w:t>Skriv ut datoene på kampene og navnet på laget hvor Fernando Santos var trener for team1 eller team2</w:t>
      </w:r>
    </w:p>
    <w:p w14:paraId="08C64662" w14:textId="77777777" w:rsidR="0019286A" w:rsidRDefault="0019286A" w:rsidP="0019286A">
      <w:r>
        <w:t>Resultattabellen skal bli slik:</w:t>
      </w:r>
    </w:p>
    <w:tbl>
      <w:tblPr>
        <w:tblStyle w:val="Vanligtabell1"/>
        <w:tblW w:w="4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0"/>
        <w:gridCol w:w="1928"/>
      </w:tblGrid>
      <w:tr w:rsidR="0019286A" w:rsidRPr="001854ED" w14:paraId="7AE848BA" w14:textId="77777777" w:rsidTr="00D71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C96F" w14:textId="77777777" w:rsidR="0019286A" w:rsidRPr="001854ED" w:rsidRDefault="0019286A" w:rsidP="00D7118A">
            <w:pPr>
              <w:spacing w:before="0"/>
              <w:jc w:val="center"/>
            </w:pPr>
            <w:r w:rsidRPr="001854ED">
              <w:t xml:space="preserve">mdate </w:t>
            </w:r>
          </w:p>
        </w:tc>
        <w:tc>
          <w:tcPr>
            <w:tcW w:w="0" w:type="auto"/>
            <w:hideMark/>
          </w:tcPr>
          <w:p w14:paraId="02EA8B22" w14:textId="77777777" w:rsidR="0019286A" w:rsidRPr="001854ED" w:rsidRDefault="0019286A" w:rsidP="00D7118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54ED">
              <w:t xml:space="preserve">teamname </w:t>
            </w:r>
          </w:p>
        </w:tc>
      </w:tr>
      <w:tr w:rsidR="0019286A" w:rsidRPr="001854ED" w14:paraId="7B04E43A" w14:textId="77777777" w:rsidTr="00D711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AFC50" w14:textId="77777777" w:rsidR="0019286A" w:rsidRPr="001854ED" w:rsidRDefault="0019286A" w:rsidP="00D7118A">
            <w:pPr>
              <w:spacing w:before="0"/>
            </w:pPr>
            <w:r w:rsidRPr="001854ED">
              <w:t>8 June 2012</w:t>
            </w:r>
          </w:p>
        </w:tc>
        <w:tc>
          <w:tcPr>
            <w:tcW w:w="0" w:type="auto"/>
            <w:hideMark/>
          </w:tcPr>
          <w:p w14:paraId="3DEE5377" w14:textId="77777777" w:rsidR="0019286A" w:rsidRPr="001854ED" w:rsidRDefault="0019286A" w:rsidP="00D7118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4ED">
              <w:t>Greece</w:t>
            </w:r>
          </w:p>
        </w:tc>
      </w:tr>
      <w:tr w:rsidR="0019286A" w:rsidRPr="001854ED" w14:paraId="3CB39025" w14:textId="77777777" w:rsidTr="00D7118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489C6" w14:textId="77777777" w:rsidR="0019286A" w:rsidRPr="001854ED" w:rsidRDefault="0019286A" w:rsidP="00D7118A">
            <w:pPr>
              <w:spacing w:before="0"/>
            </w:pPr>
            <w:r w:rsidRPr="001854ED">
              <w:t>12 June 2012</w:t>
            </w:r>
          </w:p>
        </w:tc>
        <w:tc>
          <w:tcPr>
            <w:tcW w:w="0" w:type="auto"/>
            <w:hideMark/>
          </w:tcPr>
          <w:p w14:paraId="7A16186A" w14:textId="77777777" w:rsidR="0019286A" w:rsidRPr="001854ED" w:rsidRDefault="0019286A" w:rsidP="00D7118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4ED">
              <w:t>Greece</w:t>
            </w:r>
          </w:p>
        </w:tc>
      </w:tr>
      <w:tr w:rsidR="0019286A" w:rsidRPr="001854ED" w14:paraId="6E141858" w14:textId="77777777" w:rsidTr="00D711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DBC2C" w14:textId="77777777" w:rsidR="0019286A" w:rsidRPr="001854ED" w:rsidRDefault="0019286A" w:rsidP="00D7118A">
            <w:pPr>
              <w:spacing w:before="0"/>
            </w:pPr>
            <w:r w:rsidRPr="001854ED">
              <w:t>16 June 2012</w:t>
            </w:r>
          </w:p>
        </w:tc>
        <w:tc>
          <w:tcPr>
            <w:tcW w:w="0" w:type="auto"/>
            <w:hideMark/>
          </w:tcPr>
          <w:p w14:paraId="5718D0EE" w14:textId="77777777" w:rsidR="0019286A" w:rsidRPr="001854ED" w:rsidRDefault="0019286A" w:rsidP="00D7118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4ED">
              <w:t>Greece</w:t>
            </w:r>
          </w:p>
        </w:tc>
      </w:tr>
      <w:tr w:rsidR="0019286A" w:rsidRPr="001854ED" w14:paraId="35FDB40E" w14:textId="77777777" w:rsidTr="00D7118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D8AA" w14:textId="77777777" w:rsidR="0019286A" w:rsidRPr="001854ED" w:rsidRDefault="0019286A" w:rsidP="00D7118A">
            <w:pPr>
              <w:spacing w:before="0"/>
            </w:pPr>
            <w:r w:rsidRPr="001854ED">
              <w:t>22 June 2012</w:t>
            </w:r>
          </w:p>
        </w:tc>
        <w:tc>
          <w:tcPr>
            <w:tcW w:w="0" w:type="auto"/>
            <w:hideMark/>
          </w:tcPr>
          <w:p w14:paraId="7FE2AC6C" w14:textId="77777777" w:rsidR="0019286A" w:rsidRPr="001854ED" w:rsidRDefault="0019286A" w:rsidP="00D7118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4ED">
              <w:t>Greece</w:t>
            </w:r>
          </w:p>
        </w:tc>
      </w:tr>
    </w:tbl>
    <w:p w14:paraId="60F14AA3" w14:textId="77777777" w:rsidR="0019286A" w:rsidRDefault="0019286A" w:rsidP="0019286A">
      <w:pPr>
        <w:pStyle w:val="Svar"/>
        <w:rPr>
          <w:lang w:bidi="ar-DZ"/>
        </w:rPr>
      </w:pPr>
      <w:r>
        <w:rPr>
          <w:lang w:bidi="ar-DZ"/>
        </w:rPr>
        <w:t>Svar:</w:t>
      </w:r>
    </w:p>
    <w:p w14:paraId="23C928FB" w14:textId="77777777" w:rsidR="0019286A" w:rsidRDefault="0019286A" w:rsidP="0019286A">
      <w:pPr>
        <w:pStyle w:val="Svar"/>
        <w:rPr>
          <w:lang w:bidi="ar-DZ"/>
        </w:rPr>
      </w:pPr>
      <w:r>
        <w:rPr>
          <w:lang w:bidi="ar-DZ"/>
        </w:rPr>
        <w:t>Kopier SQL-spørringene inn i svaret, resultattabellene er ikke nødvendig å kopiere inn.</w:t>
      </w:r>
    </w:p>
    <w:p w14:paraId="5061EF8D" w14:textId="77777777" w:rsidR="0019286A" w:rsidRPr="00DB3E33" w:rsidRDefault="0019286A" w:rsidP="00DB3E33">
      <w:pPr>
        <w:pStyle w:val="NormalWeb"/>
      </w:pPr>
    </w:p>
    <w:sectPr w:rsidR="0019286A" w:rsidRPr="00DB3E33" w:rsidSect="00401D29">
      <w:headerReference w:type="default" r:id="rId8"/>
      <w:footerReference w:type="default" r:id="rId9"/>
      <w:headerReference w:type="first" r:id="rId10"/>
      <w:pgSz w:w="11906" w:h="16838" w:code="9"/>
      <w:pgMar w:top="1618" w:right="1418" w:bottom="143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644D" w14:textId="77777777" w:rsidR="002C12B0" w:rsidRDefault="002C12B0">
      <w:pPr>
        <w:spacing w:before="0"/>
      </w:pPr>
      <w:r>
        <w:separator/>
      </w:r>
    </w:p>
  </w:endnote>
  <w:endnote w:type="continuationSeparator" w:id="0">
    <w:p w14:paraId="00DEEC49" w14:textId="77777777" w:rsidR="002C12B0" w:rsidRDefault="002C12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37518" w14:textId="77777777" w:rsidR="000D69DE" w:rsidRDefault="000D69DE">
    <w:pPr>
      <w:pStyle w:val="Bunntekst"/>
    </w:pPr>
    <w:r>
      <w:t xml:space="preserve">side </w:t>
    </w:r>
    <w:r>
      <w:rPr>
        <w:rStyle w:val="Sidetall"/>
      </w:rPr>
      <w:fldChar w:fldCharType="begin"/>
    </w:r>
    <w:r>
      <w:rPr>
        <w:rStyle w:val="Sidetall"/>
      </w:rPr>
      <w:instrText xml:space="preserve"> PAGE </w:instrText>
    </w:r>
    <w:r>
      <w:rPr>
        <w:rStyle w:val="Sidetall"/>
      </w:rPr>
      <w:fldChar w:fldCharType="separate"/>
    </w:r>
    <w:r w:rsidR="005D0516">
      <w:rPr>
        <w:rStyle w:val="Sidetall"/>
        <w:noProof/>
      </w:rPr>
      <w:t>2</w:t>
    </w:r>
    <w:r>
      <w:rPr>
        <w:rStyle w:val="Sidetall"/>
      </w:rPr>
      <w:fldChar w:fldCharType="end"/>
    </w:r>
    <w:r>
      <w:rPr>
        <w:rStyle w:val="Sidetall"/>
      </w:rPr>
      <w:t xml:space="preserve"> av </w:t>
    </w:r>
    <w:r>
      <w:rPr>
        <w:rStyle w:val="Sidetall"/>
      </w:rPr>
      <w:fldChar w:fldCharType="begin"/>
    </w:r>
    <w:r>
      <w:rPr>
        <w:rStyle w:val="Sidetall"/>
      </w:rPr>
      <w:instrText xml:space="preserve"> NUMPAGES  \* Arabic  \* MERGEFORMAT </w:instrText>
    </w:r>
    <w:r>
      <w:rPr>
        <w:rStyle w:val="Sidetall"/>
      </w:rPr>
      <w:fldChar w:fldCharType="separate"/>
    </w:r>
    <w:r w:rsidR="005D0516">
      <w:rPr>
        <w:rStyle w:val="Sidetall"/>
        <w:noProof/>
      </w:rPr>
      <w:t>3</w:t>
    </w:r>
    <w:r>
      <w:rPr>
        <w:rStyle w:val="Sidetal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30E3D" w14:textId="77777777" w:rsidR="002C12B0" w:rsidRDefault="002C12B0">
      <w:pPr>
        <w:spacing w:before="0"/>
      </w:pPr>
      <w:r>
        <w:separator/>
      </w:r>
    </w:p>
  </w:footnote>
  <w:footnote w:type="continuationSeparator" w:id="0">
    <w:p w14:paraId="44234E85" w14:textId="77777777" w:rsidR="002C12B0" w:rsidRDefault="002C12B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182E" w14:textId="7A97014C" w:rsidR="000D69DE" w:rsidRDefault="000D69DE" w:rsidP="007770C8">
    <w:pPr>
      <w:pStyle w:val="Topptekst1"/>
    </w:pPr>
    <w:r>
      <w:t xml:space="preserve">Øving </w:t>
    </w:r>
    <w:r w:rsidR="00CD2046">
      <w:t>2</w:t>
    </w:r>
    <w:r w:rsidR="00B1580A">
      <w:t xml:space="preserve">: </w:t>
    </w:r>
    <w:r w:rsidR="00CE17C9">
      <w:t xml:space="preserve">Relasjonsmodellen, del </w:t>
    </w:r>
    <w:r w:rsidR="00CD2046">
      <w:t>2</w:t>
    </w:r>
    <w:r>
      <w:t xml:space="preserve"> </w:t>
    </w:r>
  </w:p>
  <w:p w14:paraId="604C9B1D" w14:textId="77777777" w:rsidR="000D69DE" w:rsidRDefault="000D69DE" w:rsidP="00A2334E">
    <w:pPr>
      <w:pStyle w:val="Topptekst3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6ED2" w14:textId="2A606C5C" w:rsidR="000D69DE" w:rsidRDefault="005F2A56" w:rsidP="00B50B47">
    <w:pPr>
      <w:pStyle w:val="Topptekst"/>
      <w:tabs>
        <w:tab w:val="clear" w:pos="9072"/>
      </w:tabs>
      <w:ind w:right="-848"/>
      <w:jc w:val="right"/>
    </w:pPr>
    <w:r>
      <w:rPr>
        <w:noProof/>
      </w:rPr>
      <w:drawing>
        <wp:inline distT="0" distB="0" distL="0" distR="0" wp14:anchorId="627E4E96" wp14:editId="1809FAA3">
          <wp:extent cx="2038350" cy="560682"/>
          <wp:effectExtent l="0" t="0" r="0" b="0"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9152" cy="571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456DD3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66D44AF"/>
    <w:multiLevelType w:val="hybridMultilevel"/>
    <w:tmpl w:val="600C21AA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F66EF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D9F31F7"/>
    <w:multiLevelType w:val="hybridMultilevel"/>
    <w:tmpl w:val="BD201F0C"/>
    <w:lvl w:ilvl="0" w:tplc="0414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305563A"/>
    <w:multiLevelType w:val="hybridMultilevel"/>
    <w:tmpl w:val="6FB27298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3264DE"/>
    <w:multiLevelType w:val="multilevel"/>
    <w:tmpl w:val="552847AE"/>
    <w:lvl w:ilvl="0">
      <w:start w:val="1"/>
      <w:numFmt w:val="decimal"/>
      <w:pStyle w:val="Overskrif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Overskrift3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7" w15:restartNumberingAfterBreak="0">
    <w:nsid w:val="1C42576F"/>
    <w:multiLevelType w:val="hybridMultilevel"/>
    <w:tmpl w:val="E82439A4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C724FC"/>
    <w:multiLevelType w:val="hybridMultilevel"/>
    <w:tmpl w:val="1876D4D6"/>
    <w:lvl w:ilvl="0" w:tplc="5E346BF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933B3"/>
    <w:multiLevelType w:val="hybridMultilevel"/>
    <w:tmpl w:val="1EAC25A6"/>
    <w:lvl w:ilvl="0" w:tplc="E8D4968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B4223"/>
    <w:multiLevelType w:val="multilevel"/>
    <w:tmpl w:val="5C5462D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E4DA7"/>
    <w:multiLevelType w:val="hybridMultilevel"/>
    <w:tmpl w:val="6FD81428"/>
    <w:lvl w:ilvl="0" w:tplc="E8D4968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31DDC"/>
    <w:multiLevelType w:val="hybridMultilevel"/>
    <w:tmpl w:val="6E787D90"/>
    <w:lvl w:ilvl="0" w:tplc="041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912F50"/>
    <w:multiLevelType w:val="hybridMultilevel"/>
    <w:tmpl w:val="7A50AC66"/>
    <w:lvl w:ilvl="0" w:tplc="041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466941"/>
    <w:multiLevelType w:val="multilevel"/>
    <w:tmpl w:val="6AB41D3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39B76391"/>
    <w:multiLevelType w:val="hybridMultilevel"/>
    <w:tmpl w:val="AA2A8506"/>
    <w:lvl w:ilvl="0" w:tplc="F454F0B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4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4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4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4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76B70"/>
    <w:multiLevelType w:val="hybridMultilevel"/>
    <w:tmpl w:val="F482D8FE"/>
    <w:lvl w:ilvl="0" w:tplc="041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AC83E5A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B403EA1"/>
    <w:multiLevelType w:val="hybridMultilevel"/>
    <w:tmpl w:val="E536DF2E"/>
    <w:lvl w:ilvl="0" w:tplc="041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2D57F0"/>
    <w:multiLevelType w:val="hybridMultilevel"/>
    <w:tmpl w:val="0CE0694E"/>
    <w:lvl w:ilvl="0" w:tplc="0414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D1E2129"/>
    <w:multiLevelType w:val="hybridMultilevel"/>
    <w:tmpl w:val="D842EB56"/>
    <w:lvl w:ilvl="0" w:tplc="041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383F21"/>
    <w:multiLevelType w:val="hybridMultilevel"/>
    <w:tmpl w:val="50E8241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D12DBD"/>
    <w:multiLevelType w:val="hybridMultilevel"/>
    <w:tmpl w:val="E5EA0332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BD509B2"/>
    <w:multiLevelType w:val="singleLevel"/>
    <w:tmpl w:val="38CC5B0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b w:val="0"/>
        <w:i w:val="0"/>
        <w:sz w:val="24"/>
      </w:rPr>
    </w:lvl>
  </w:abstractNum>
  <w:abstractNum w:abstractNumId="24" w15:restartNumberingAfterBreak="0">
    <w:nsid w:val="6C7E6D58"/>
    <w:multiLevelType w:val="hybridMultilevel"/>
    <w:tmpl w:val="11381114"/>
    <w:lvl w:ilvl="0" w:tplc="5E346BF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C2D22"/>
    <w:multiLevelType w:val="hybridMultilevel"/>
    <w:tmpl w:val="7C4024DE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EA67635"/>
    <w:multiLevelType w:val="hybridMultilevel"/>
    <w:tmpl w:val="47D40D74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C17527"/>
    <w:multiLevelType w:val="hybridMultilevel"/>
    <w:tmpl w:val="CA0E16EC"/>
    <w:lvl w:ilvl="0" w:tplc="A9ACD214">
      <w:start w:val="1"/>
      <w:numFmt w:val="lowerLetter"/>
      <w:lvlText w:val="%1)"/>
      <w:lvlJc w:val="left"/>
      <w:pPr>
        <w:ind w:left="86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585" w:hanging="360"/>
      </w:pPr>
    </w:lvl>
    <w:lvl w:ilvl="2" w:tplc="0414001B" w:tentative="1">
      <w:start w:val="1"/>
      <w:numFmt w:val="lowerRoman"/>
      <w:lvlText w:val="%3."/>
      <w:lvlJc w:val="right"/>
      <w:pPr>
        <w:ind w:left="2305" w:hanging="180"/>
      </w:pPr>
    </w:lvl>
    <w:lvl w:ilvl="3" w:tplc="0414000F" w:tentative="1">
      <w:start w:val="1"/>
      <w:numFmt w:val="decimal"/>
      <w:lvlText w:val="%4."/>
      <w:lvlJc w:val="left"/>
      <w:pPr>
        <w:ind w:left="3025" w:hanging="360"/>
      </w:pPr>
    </w:lvl>
    <w:lvl w:ilvl="4" w:tplc="04140019" w:tentative="1">
      <w:start w:val="1"/>
      <w:numFmt w:val="lowerLetter"/>
      <w:lvlText w:val="%5."/>
      <w:lvlJc w:val="left"/>
      <w:pPr>
        <w:ind w:left="3745" w:hanging="360"/>
      </w:pPr>
    </w:lvl>
    <w:lvl w:ilvl="5" w:tplc="0414001B" w:tentative="1">
      <w:start w:val="1"/>
      <w:numFmt w:val="lowerRoman"/>
      <w:lvlText w:val="%6."/>
      <w:lvlJc w:val="right"/>
      <w:pPr>
        <w:ind w:left="4465" w:hanging="180"/>
      </w:pPr>
    </w:lvl>
    <w:lvl w:ilvl="6" w:tplc="0414000F" w:tentative="1">
      <w:start w:val="1"/>
      <w:numFmt w:val="decimal"/>
      <w:lvlText w:val="%7."/>
      <w:lvlJc w:val="left"/>
      <w:pPr>
        <w:ind w:left="5185" w:hanging="360"/>
      </w:pPr>
    </w:lvl>
    <w:lvl w:ilvl="7" w:tplc="04140019" w:tentative="1">
      <w:start w:val="1"/>
      <w:numFmt w:val="lowerLetter"/>
      <w:lvlText w:val="%8."/>
      <w:lvlJc w:val="left"/>
      <w:pPr>
        <w:ind w:left="5905" w:hanging="360"/>
      </w:pPr>
    </w:lvl>
    <w:lvl w:ilvl="8" w:tplc="0414001B" w:tentative="1">
      <w:start w:val="1"/>
      <w:numFmt w:val="lowerRoman"/>
      <w:lvlText w:val="%9."/>
      <w:lvlJc w:val="right"/>
      <w:pPr>
        <w:ind w:left="6625" w:hanging="180"/>
      </w:pPr>
    </w:lvl>
  </w:abstractNum>
  <w:num w:numId="1" w16cid:durableId="874195277">
    <w:abstractNumId w:val="6"/>
  </w:num>
  <w:num w:numId="2" w16cid:durableId="12539216">
    <w:abstractNumId w:val="8"/>
  </w:num>
  <w:num w:numId="3" w16cid:durableId="455686371">
    <w:abstractNumId w:val="24"/>
  </w:num>
  <w:num w:numId="4" w16cid:durableId="1143041823">
    <w:abstractNumId w:val="4"/>
  </w:num>
  <w:num w:numId="5" w16cid:durableId="450829732">
    <w:abstractNumId w:val="16"/>
  </w:num>
  <w:num w:numId="6" w16cid:durableId="223490117">
    <w:abstractNumId w:val="23"/>
  </w:num>
  <w:num w:numId="7" w16cid:durableId="1406300420">
    <w:abstractNumId w:val="13"/>
  </w:num>
  <w:num w:numId="8" w16cid:durableId="1089035551">
    <w:abstractNumId w:val="18"/>
  </w:num>
  <w:num w:numId="9" w16cid:durableId="535461384">
    <w:abstractNumId w:val="12"/>
  </w:num>
  <w:num w:numId="10" w16cid:durableId="801845590">
    <w:abstractNumId w:val="19"/>
  </w:num>
  <w:num w:numId="11" w16cid:durableId="1992630981">
    <w:abstractNumId w:val="1"/>
  </w:num>
  <w:num w:numId="12" w16cid:durableId="1053391166">
    <w:abstractNumId w:val="25"/>
  </w:num>
  <w:num w:numId="13" w16cid:durableId="1077365663">
    <w:abstractNumId w:val="3"/>
  </w:num>
  <w:num w:numId="14" w16cid:durableId="1629312569">
    <w:abstractNumId w:val="26"/>
  </w:num>
  <w:num w:numId="15" w16cid:durableId="74403126">
    <w:abstractNumId w:val="17"/>
  </w:num>
  <w:num w:numId="16" w16cid:durableId="778137922">
    <w:abstractNumId w:val="2"/>
  </w:num>
  <w:num w:numId="17" w16cid:durableId="928349359">
    <w:abstractNumId w:val="20"/>
  </w:num>
  <w:num w:numId="18" w16cid:durableId="320668362">
    <w:abstractNumId w:val="22"/>
  </w:num>
  <w:num w:numId="19" w16cid:durableId="2104714967">
    <w:abstractNumId w:val="11"/>
  </w:num>
  <w:num w:numId="20" w16cid:durableId="463931417">
    <w:abstractNumId w:val="14"/>
  </w:num>
  <w:num w:numId="21" w16cid:durableId="787316003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cs="Symbol" w:hint="default"/>
        </w:rPr>
      </w:lvl>
    </w:lvlOverride>
  </w:num>
  <w:num w:numId="22" w16cid:durableId="103993648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cs="Symbol" w:hint="default"/>
        </w:rPr>
      </w:lvl>
    </w:lvlOverride>
  </w:num>
  <w:num w:numId="23" w16cid:durableId="908659112">
    <w:abstractNumId w:val="9"/>
  </w:num>
  <w:num w:numId="24" w16cid:durableId="10481435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90693422">
    <w:abstractNumId w:val="7"/>
  </w:num>
  <w:num w:numId="26" w16cid:durableId="151605093">
    <w:abstractNumId w:val="5"/>
  </w:num>
  <w:num w:numId="27" w16cid:durableId="1109353923">
    <w:abstractNumId w:val="21"/>
  </w:num>
  <w:num w:numId="28" w16cid:durableId="1275583">
    <w:abstractNumId w:val="10"/>
  </w:num>
  <w:num w:numId="29" w16cid:durableId="12856482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F50"/>
    <w:rsid w:val="0001177D"/>
    <w:rsid w:val="00011A07"/>
    <w:rsid w:val="000162E7"/>
    <w:rsid w:val="00016D76"/>
    <w:rsid w:val="00021918"/>
    <w:rsid w:val="00036947"/>
    <w:rsid w:val="00037B6F"/>
    <w:rsid w:val="00040405"/>
    <w:rsid w:val="00050FB5"/>
    <w:rsid w:val="00051907"/>
    <w:rsid w:val="00072435"/>
    <w:rsid w:val="000742D2"/>
    <w:rsid w:val="00076E82"/>
    <w:rsid w:val="000A5C85"/>
    <w:rsid w:val="000B264E"/>
    <w:rsid w:val="000C34EB"/>
    <w:rsid w:val="000D69DE"/>
    <w:rsid w:val="000D7261"/>
    <w:rsid w:val="000F02FF"/>
    <w:rsid w:val="000F78D4"/>
    <w:rsid w:val="00101319"/>
    <w:rsid w:val="00103247"/>
    <w:rsid w:val="001032D4"/>
    <w:rsid w:val="0010654B"/>
    <w:rsid w:val="00106840"/>
    <w:rsid w:val="001308FC"/>
    <w:rsid w:val="00133F67"/>
    <w:rsid w:val="0015636E"/>
    <w:rsid w:val="00162881"/>
    <w:rsid w:val="00177F77"/>
    <w:rsid w:val="0018517E"/>
    <w:rsid w:val="001854ED"/>
    <w:rsid w:val="0019286A"/>
    <w:rsid w:val="0019318A"/>
    <w:rsid w:val="00193435"/>
    <w:rsid w:val="00196EEE"/>
    <w:rsid w:val="001E73CB"/>
    <w:rsid w:val="001F2233"/>
    <w:rsid w:val="00202CD0"/>
    <w:rsid w:val="00216E2D"/>
    <w:rsid w:val="00251703"/>
    <w:rsid w:val="00273753"/>
    <w:rsid w:val="00274F4B"/>
    <w:rsid w:val="00282661"/>
    <w:rsid w:val="002A1A5C"/>
    <w:rsid w:val="002A1B3C"/>
    <w:rsid w:val="002A4D20"/>
    <w:rsid w:val="002B1CAB"/>
    <w:rsid w:val="002C12B0"/>
    <w:rsid w:val="002D30D1"/>
    <w:rsid w:val="002D52BB"/>
    <w:rsid w:val="002F3125"/>
    <w:rsid w:val="002F5B14"/>
    <w:rsid w:val="00307136"/>
    <w:rsid w:val="00312306"/>
    <w:rsid w:val="003226C4"/>
    <w:rsid w:val="0033333E"/>
    <w:rsid w:val="0033690A"/>
    <w:rsid w:val="003521B0"/>
    <w:rsid w:val="00354F78"/>
    <w:rsid w:val="00391DAF"/>
    <w:rsid w:val="003A20D8"/>
    <w:rsid w:val="003A4ED9"/>
    <w:rsid w:val="003B11A6"/>
    <w:rsid w:val="003B56CE"/>
    <w:rsid w:val="003C58CB"/>
    <w:rsid w:val="003D71D6"/>
    <w:rsid w:val="003F382A"/>
    <w:rsid w:val="00401D29"/>
    <w:rsid w:val="0041674C"/>
    <w:rsid w:val="0043730C"/>
    <w:rsid w:val="00442D0E"/>
    <w:rsid w:val="004430B7"/>
    <w:rsid w:val="004435A4"/>
    <w:rsid w:val="00457271"/>
    <w:rsid w:val="004678EF"/>
    <w:rsid w:val="004803EC"/>
    <w:rsid w:val="00480D7D"/>
    <w:rsid w:val="00480EF2"/>
    <w:rsid w:val="00481F52"/>
    <w:rsid w:val="00482D15"/>
    <w:rsid w:val="004871EA"/>
    <w:rsid w:val="004B326A"/>
    <w:rsid w:val="004C5BCF"/>
    <w:rsid w:val="004E55F9"/>
    <w:rsid w:val="004F52B2"/>
    <w:rsid w:val="0050536B"/>
    <w:rsid w:val="005159F8"/>
    <w:rsid w:val="0052009A"/>
    <w:rsid w:val="0053016E"/>
    <w:rsid w:val="00547F7E"/>
    <w:rsid w:val="00553B7D"/>
    <w:rsid w:val="00562869"/>
    <w:rsid w:val="0057054A"/>
    <w:rsid w:val="005856FA"/>
    <w:rsid w:val="005872D0"/>
    <w:rsid w:val="005B3EDB"/>
    <w:rsid w:val="005C174B"/>
    <w:rsid w:val="005C4010"/>
    <w:rsid w:val="005C4618"/>
    <w:rsid w:val="005D0516"/>
    <w:rsid w:val="005D0B5D"/>
    <w:rsid w:val="005D4CDF"/>
    <w:rsid w:val="005E1A32"/>
    <w:rsid w:val="005E3E34"/>
    <w:rsid w:val="005F2A56"/>
    <w:rsid w:val="005F7A10"/>
    <w:rsid w:val="006060DE"/>
    <w:rsid w:val="00612641"/>
    <w:rsid w:val="006205F3"/>
    <w:rsid w:val="00623D49"/>
    <w:rsid w:val="006308D9"/>
    <w:rsid w:val="0064077B"/>
    <w:rsid w:val="00640EB2"/>
    <w:rsid w:val="006414D4"/>
    <w:rsid w:val="00646E71"/>
    <w:rsid w:val="0065598E"/>
    <w:rsid w:val="00655D9C"/>
    <w:rsid w:val="00663527"/>
    <w:rsid w:val="00665FAE"/>
    <w:rsid w:val="0066675B"/>
    <w:rsid w:val="00680339"/>
    <w:rsid w:val="00682C2E"/>
    <w:rsid w:val="006852DD"/>
    <w:rsid w:val="0069064E"/>
    <w:rsid w:val="006B606C"/>
    <w:rsid w:val="006E6F91"/>
    <w:rsid w:val="006F02C8"/>
    <w:rsid w:val="006F5F62"/>
    <w:rsid w:val="007000B6"/>
    <w:rsid w:val="007147DD"/>
    <w:rsid w:val="00731C9A"/>
    <w:rsid w:val="00753252"/>
    <w:rsid w:val="007770C8"/>
    <w:rsid w:val="00777336"/>
    <w:rsid w:val="00784A7B"/>
    <w:rsid w:val="00796F73"/>
    <w:rsid w:val="007B3714"/>
    <w:rsid w:val="007C7F4A"/>
    <w:rsid w:val="007D4A59"/>
    <w:rsid w:val="007D51FF"/>
    <w:rsid w:val="007F359B"/>
    <w:rsid w:val="0080460A"/>
    <w:rsid w:val="00823315"/>
    <w:rsid w:val="008307EE"/>
    <w:rsid w:val="0084195F"/>
    <w:rsid w:val="0084277B"/>
    <w:rsid w:val="00847747"/>
    <w:rsid w:val="008501A6"/>
    <w:rsid w:val="00854ACC"/>
    <w:rsid w:val="00862F65"/>
    <w:rsid w:val="00863E0C"/>
    <w:rsid w:val="0088316E"/>
    <w:rsid w:val="00893F5C"/>
    <w:rsid w:val="008A0ECD"/>
    <w:rsid w:val="008A41C5"/>
    <w:rsid w:val="008A5F59"/>
    <w:rsid w:val="008A7D77"/>
    <w:rsid w:val="008B0615"/>
    <w:rsid w:val="008B5034"/>
    <w:rsid w:val="008D1746"/>
    <w:rsid w:val="008D5C87"/>
    <w:rsid w:val="008E3E92"/>
    <w:rsid w:val="008E7C78"/>
    <w:rsid w:val="008F0073"/>
    <w:rsid w:val="009074FF"/>
    <w:rsid w:val="00910598"/>
    <w:rsid w:val="009119ED"/>
    <w:rsid w:val="0091596F"/>
    <w:rsid w:val="00920E52"/>
    <w:rsid w:val="00934350"/>
    <w:rsid w:val="00954CD7"/>
    <w:rsid w:val="00977674"/>
    <w:rsid w:val="00982870"/>
    <w:rsid w:val="009B62A7"/>
    <w:rsid w:val="009E6D4F"/>
    <w:rsid w:val="00A138BC"/>
    <w:rsid w:val="00A2334E"/>
    <w:rsid w:val="00A245E0"/>
    <w:rsid w:val="00A366DE"/>
    <w:rsid w:val="00A54F56"/>
    <w:rsid w:val="00A5603B"/>
    <w:rsid w:val="00A6363C"/>
    <w:rsid w:val="00A72545"/>
    <w:rsid w:val="00A73C4B"/>
    <w:rsid w:val="00A77155"/>
    <w:rsid w:val="00A928D1"/>
    <w:rsid w:val="00AB6614"/>
    <w:rsid w:val="00AB6655"/>
    <w:rsid w:val="00AC5F50"/>
    <w:rsid w:val="00AD608C"/>
    <w:rsid w:val="00B1580A"/>
    <w:rsid w:val="00B4201B"/>
    <w:rsid w:val="00B50B47"/>
    <w:rsid w:val="00B62EB6"/>
    <w:rsid w:val="00B639FC"/>
    <w:rsid w:val="00B64F38"/>
    <w:rsid w:val="00B74435"/>
    <w:rsid w:val="00B825C2"/>
    <w:rsid w:val="00B84023"/>
    <w:rsid w:val="00B9224A"/>
    <w:rsid w:val="00B93114"/>
    <w:rsid w:val="00B94EAE"/>
    <w:rsid w:val="00BC76AA"/>
    <w:rsid w:val="00BE222C"/>
    <w:rsid w:val="00BE236C"/>
    <w:rsid w:val="00BE43A4"/>
    <w:rsid w:val="00BE53A4"/>
    <w:rsid w:val="00BE7888"/>
    <w:rsid w:val="00BF5C27"/>
    <w:rsid w:val="00C02B56"/>
    <w:rsid w:val="00C1679F"/>
    <w:rsid w:val="00C17401"/>
    <w:rsid w:val="00C26193"/>
    <w:rsid w:val="00C4687E"/>
    <w:rsid w:val="00C54C2C"/>
    <w:rsid w:val="00C60564"/>
    <w:rsid w:val="00C707D8"/>
    <w:rsid w:val="00C812E1"/>
    <w:rsid w:val="00C8731E"/>
    <w:rsid w:val="00C95DCF"/>
    <w:rsid w:val="00CA37DB"/>
    <w:rsid w:val="00CB0B7E"/>
    <w:rsid w:val="00CD2046"/>
    <w:rsid w:val="00CD770C"/>
    <w:rsid w:val="00CE17C9"/>
    <w:rsid w:val="00CE3D59"/>
    <w:rsid w:val="00D12F2A"/>
    <w:rsid w:val="00D21CEE"/>
    <w:rsid w:val="00D87B93"/>
    <w:rsid w:val="00D93E61"/>
    <w:rsid w:val="00DA0571"/>
    <w:rsid w:val="00DA0CD5"/>
    <w:rsid w:val="00DB3E33"/>
    <w:rsid w:val="00DC1519"/>
    <w:rsid w:val="00DC469F"/>
    <w:rsid w:val="00DE15BF"/>
    <w:rsid w:val="00DE1B25"/>
    <w:rsid w:val="00DE31FA"/>
    <w:rsid w:val="00E147C5"/>
    <w:rsid w:val="00E20C6F"/>
    <w:rsid w:val="00E34C8D"/>
    <w:rsid w:val="00E37BCD"/>
    <w:rsid w:val="00E510EB"/>
    <w:rsid w:val="00E57951"/>
    <w:rsid w:val="00E651AA"/>
    <w:rsid w:val="00E70260"/>
    <w:rsid w:val="00E74135"/>
    <w:rsid w:val="00E81171"/>
    <w:rsid w:val="00E97356"/>
    <w:rsid w:val="00EA6380"/>
    <w:rsid w:val="00EB4C00"/>
    <w:rsid w:val="00EC2FC7"/>
    <w:rsid w:val="00EC4420"/>
    <w:rsid w:val="00EC60F3"/>
    <w:rsid w:val="00EE29E7"/>
    <w:rsid w:val="00EE4E82"/>
    <w:rsid w:val="00EF4587"/>
    <w:rsid w:val="00F15AA2"/>
    <w:rsid w:val="00F25418"/>
    <w:rsid w:val="00F35076"/>
    <w:rsid w:val="00F5431A"/>
    <w:rsid w:val="00F64D15"/>
    <w:rsid w:val="00F72B06"/>
    <w:rsid w:val="00F9423C"/>
    <w:rsid w:val="00FA56BB"/>
    <w:rsid w:val="00FA790D"/>
    <w:rsid w:val="00FD0B46"/>
    <w:rsid w:val="00FD3E76"/>
    <w:rsid w:val="00FD4DAE"/>
    <w:rsid w:val="00FD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64060"/>
  <w15:chartTrackingRefBased/>
  <w15:docId w15:val="{690E8240-7355-4FE0-9FF1-2EA4F0D7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678EF"/>
    <w:pPr>
      <w:spacing w:before="120"/>
    </w:pPr>
    <w:rPr>
      <w:sz w:val="24"/>
      <w:szCs w:val="24"/>
    </w:rPr>
  </w:style>
  <w:style w:type="paragraph" w:styleId="Overskrift1">
    <w:name w:val="heading 1"/>
    <w:basedOn w:val="Normal"/>
    <w:next w:val="Normal"/>
    <w:qFormat/>
    <w:rsid w:val="00F72B06"/>
    <w:pPr>
      <w:keepNext/>
      <w:numPr>
        <w:numId w:val="1"/>
      </w:numPr>
      <w:tabs>
        <w:tab w:val="left" w:pos="567"/>
      </w:tabs>
      <w:spacing w:before="240" w:after="60"/>
      <w:ind w:left="357" w:hanging="357"/>
      <w:outlineLvl w:val="0"/>
    </w:pPr>
    <w:rPr>
      <w:rFonts w:ascii="Arial" w:hAnsi="Arial" w:cs="Arial"/>
      <w:b/>
      <w:bCs/>
      <w:color w:val="800000"/>
      <w:kern w:val="32"/>
      <w:sz w:val="36"/>
      <w:szCs w:val="32"/>
    </w:rPr>
  </w:style>
  <w:style w:type="paragraph" w:styleId="Overskrift2">
    <w:name w:val="heading 2"/>
    <w:basedOn w:val="Overskrift1"/>
    <w:next w:val="Normal"/>
    <w:qFormat/>
    <w:rsid w:val="00F72B06"/>
    <w:pPr>
      <w:numPr>
        <w:ilvl w:val="1"/>
      </w:numPr>
      <w:tabs>
        <w:tab w:val="clear" w:pos="567"/>
        <w:tab w:val="left" w:pos="851"/>
      </w:tabs>
      <w:spacing w:before="480"/>
      <w:ind w:left="397" w:hanging="431"/>
      <w:outlineLvl w:val="1"/>
    </w:pPr>
    <w:rPr>
      <w:bCs w:val="0"/>
      <w:iCs/>
      <w:sz w:val="28"/>
      <w:szCs w:val="28"/>
    </w:rPr>
  </w:style>
  <w:style w:type="paragraph" w:styleId="Overskrift3">
    <w:name w:val="heading 3"/>
    <w:basedOn w:val="Overskrift2"/>
    <w:next w:val="Normal"/>
    <w:qFormat/>
    <w:rsid w:val="00DC1519"/>
    <w:pPr>
      <w:numPr>
        <w:ilvl w:val="2"/>
      </w:numPr>
      <w:tabs>
        <w:tab w:val="left" w:pos="1021"/>
      </w:tabs>
      <w:spacing w:before="240"/>
      <w:ind w:left="505" w:hanging="505"/>
      <w:outlineLvl w:val="2"/>
    </w:pPr>
    <w:rPr>
      <w:b w:val="0"/>
      <w:bCs/>
      <w:sz w:val="24"/>
      <w:szCs w:val="26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17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Meta-fagnavn">
    <w:name w:val="Meta-fagnavn"/>
    <w:basedOn w:val="Normal"/>
    <w:next w:val="Normal"/>
    <w:rsid w:val="00E37BCD"/>
    <w:pPr>
      <w:spacing w:before="0"/>
      <w:ind w:right="-851"/>
      <w:jc w:val="right"/>
    </w:pPr>
    <w:rPr>
      <w:b/>
      <w:i/>
      <w:color w:val="000080"/>
    </w:rPr>
  </w:style>
  <w:style w:type="paragraph" w:customStyle="1" w:styleId="Meta-leksjonsnavn">
    <w:name w:val="Meta-leksjonsnavn"/>
    <w:basedOn w:val="Normal"/>
    <w:next w:val="Normal"/>
    <w:rsid w:val="00784A7B"/>
    <w:pPr>
      <w:spacing w:before="0"/>
      <w:ind w:left="1985" w:right="-851"/>
      <w:jc w:val="right"/>
    </w:pPr>
    <w:rPr>
      <w:b/>
      <w:i/>
      <w:color w:val="0000FF"/>
      <w:sz w:val="40"/>
    </w:rPr>
  </w:style>
  <w:style w:type="paragraph" w:customStyle="1" w:styleId="Meta-forfatter">
    <w:name w:val="Meta-forfatter"/>
    <w:basedOn w:val="Meta-leksjonsnavn"/>
    <w:rsid w:val="00784A7B"/>
    <w:rPr>
      <w:b w:val="0"/>
      <w:sz w:val="20"/>
    </w:rPr>
  </w:style>
  <w:style w:type="paragraph" w:customStyle="1" w:styleId="Meta-dato">
    <w:name w:val="Meta-dato"/>
    <w:basedOn w:val="Meta-forfatter"/>
    <w:next w:val="Normal"/>
    <w:rsid w:val="004803EC"/>
  </w:style>
  <w:style w:type="paragraph" w:customStyle="1" w:styleId="Meta-utgiver">
    <w:name w:val="Meta-utgiver"/>
    <w:basedOn w:val="Meta-leksjonsnavn"/>
    <w:next w:val="Normal"/>
    <w:rsid w:val="00784A7B"/>
    <w:pPr>
      <w:ind w:left="851"/>
    </w:pPr>
    <w:rPr>
      <w:b w:val="0"/>
      <w:sz w:val="20"/>
    </w:rPr>
  </w:style>
  <w:style w:type="paragraph" w:customStyle="1" w:styleId="Meta-opphavsrett">
    <w:name w:val="Meta-opphavsrett"/>
    <w:basedOn w:val="Meta-forfatter"/>
    <w:next w:val="Normal"/>
    <w:rsid w:val="00F64D15"/>
    <w:pPr>
      <w:ind w:left="3402"/>
    </w:pPr>
  </w:style>
  <w:style w:type="paragraph" w:customStyle="1" w:styleId="Resyme">
    <w:name w:val="Resyme"/>
    <w:basedOn w:val="Normal"/>
    <w:next w:val="Overskrift2"/>
    <w:rsid w:val="00B64F38"/>
    <w:rPr>
      <w:i/>
      <w:color w:val="808080"/>
      <w:sz w:val="20"/>
    </w:rPr>
  </w:style>
  <w:style w:type="paragraph" w:styleId="Topptekst">
    <w:name w:val="header"/>
    <w:basedOn w:val="Normal"/>
    <w:rsid w:val="0053016E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rsid w:val="0053016E"/>
    <w:pPr>
      <w:tabs>
        <w:tab w:val="center" w:pos="4536"/>
        <w:tab w:val="right" w:pos="9072"/>
      </w:tabs>
      <w:jc w:val="center"/>
    </w:pPr>
    <w:rPr>
      <w:rFonts w:ascii="Arial" w:hAnsi="Arial"/>
      <w:sz w:val="20"/>
    </w:rPr>
  </w:style>
  <w:style w:type="paragraph" w:customStyle="1" w:styleId="Topptekst1">
    <w:name w:val="Topptekst1"/>
    <w:basedOn w:val="Topptekst"/>
    <w:rsid w:val="00A2334E"/>
    <w:pPr>
      <w:spacing w:before="0"/>
      <w:jc w:val="right"/>
    </w:pPr>
    <w:rPr>
      <w:rFonts w:ascii="Arial" w:hAnsi="Arial"/>
      <w:color w:val="0000FF"/>
      <w:sz w:val="16"/>
    </w:rPr>
  </w:style>
  <w:style w:type="paragraph" w:customStyle="1" w:styleId="Topptekst2">
    <w:name w:val="Topptekst2"/>
    <w:basedOn w:val="Topptekst1"/>
    <w:next w:val="Normal"/>
    <w:rsid w:val="00A2334E"/>
    <w:rPr>
      <w:sz w:val="20"/>
    </w:rPr>
  </w:style>
  <w:style w:type="character" w:styleId="Sidetall">
    <w:name w:val="page number"/>
    <w:basedOn w:val="Standardskriftforavsnitt"/>
    <w:rsid w:val="0053016E"/>
  </w:style>
  <w:style w:type="paragraph" w:styleId="INNH1">
    <w:name w:val="toc 1"/>
    <w:basedOn w:val="Normal"/>
    <w:next w:val="Normal"/>
    <w:autoRedefine/>
    <w:semiHidden/>
    <w:rsid w:val="00862F65"/>
    <w:pPr>
      <w:spacing w:after="120"/>
    </w:pPr>
    <w:rPr>
      <w:b/>
      <w:bCs/>
      <w:caps/>
      <w:sz w:val="20"/>
      <w:szCs w:val="20"/>
    </w:rPr>
  </w:style>
  <w:style w:type="paragraph" w:styleId="INNH2">
    <w:name w:val="toc 2"/>
    <w:basedOn w:val="Normal"/>
    <w:next w:val="Normal"/>
    <w:autoRedefine/>
    <w:semiHidden/>
    <w:rsid w:val="00D93E61"/>
    <w:pPr>
      <w:tabs>
        <w:tab w:val="left" w:pos="960"/>
        <w:tab w:val="right" w:leader="dot" w:pos="9060"/>
      </w:tabs>
      <w:spacing w:before="0"/>
      <w:ind w:left="240"/>
    </w:pPr>
    <w:rPr>
      <w:smallCaps/>
      <w:sz w:val="20"/>
      <w:szCs w:val="20"/>
    </w:rPr>
  </w:style>
  <w:style w:type="paragraph" w:styleId="INNH3">
    <w:name w:val="toc 3"/>
    <w:basedOn w:val="Normal"/>
    <w:next w:val="Normal"/>
    <w:autoRedefine/>
    <w:semiHidden/>
    <w:rsid w:val="00862F65"/>
    <w:pPr>
      <w:spacing w:before="0"/>
      <w:ind w:left="480"/>
    </w:pPr>
    <w:rPr>
      <w:i/>
      <w:iCs/>
      <w:sz w:val="20"/>
      <w:szCs w:val="20"/>
    </w:rPr>
  </w:style>
  <w:style w:type="paragraph" w:styleId="INNH4">
    <w:name w:val="toc 4"/>
    <w:basedOn w:val="Normal"/>
    <w:next w:val="Normal"/>
    <w:autoRedefine/>
    <w:semiHidden/>
    <w:rsid w:val="00862F65"/>
    <w:pPr>
      <w:spacing w:before="0"/>
      <w:ind w:left="720"/>
    </w:pPr>
    <w:rPr>
      <w:sz w:val="18"/>
      <w:szCs w:val="18"/>
    </w:rPr>
  </w:style>
  <w:style w:type="paragraph" w:styleId="INNH5">
    <w:name w:val="toc 5"/>
    <w:basedOn w:val="Normal"/>
    <w:next w:val="Normal"/>
    <w:autoRedefine/>
    <w:semiHidden/>
    <w:rsid w:val="00862F65"/>
    <w:pPr>
      <w:spacing w:before="0"/>
      <w:ind w:left="960"/>
    </w:pPr>
    <w:rPr>
      <w:sz w:val="18"/>
      <w:szCs w:val="18"/>
    </w:rPr>
  </w:style>
  <w:style w:type="paragraph" w:styleId="INNH6">
    <w:name w:val="toc 6"/>
    <w:basedOn w:val="Normal"/>
    <w:next w:val="Normal"/>
    <w:autoRedefine/>
    <w:semiHidden/>
    <w:rsid w:val="00862F65"/>
    <w:pPr>
      <w:spacing w:before="0"/>
      <w:ind w:left="1200"/>
    </w:pPr>
    <w:rPr>
      <w:sz w:val="18"/>
      <w:szCs w:val="18"/>
    </w:rPr>
  </w:style>
  <w:style w:type="paragraph" w:styleId="INNH7">
    <w:name w:val="toc 7"/>
    <w:basedOn w:val="Normal"/>
    <w:next w:val="Normal"/>
    <w:autoRedefine/>
    <w:semiHidden/>
    <w:rsid w:val="00862F65"/>
    <w:pPr>
      <w:spacing w:before="0"/>
      <w:ind w:left="1440"/>
    </w:pPr>
    <w:rPr>
      <w:sz w:val="18"/>
      <w:szCs w:val="18"/>
    </w:rPr>
  </w:style>
  <w:style w:type="paragraph" w:styleId="INNH8">
    <w:name w:val="toc 8"/>
    <w:basedOn w:val="Normal"/>
    <w:next w:val="Normal"/>
    <w:autoRedefine/>
    <w:semiHidden/>
    <w:rsid w:val="00862F65"/>
    <w:pPr>
      <w:spacing w:before="0"/>
      <w:ind w:left="1680"/>
    </w:pPr>
    <w:rPr>
      <w:sz w:val="18"/>
      <w:szCs w:val="18"/>
    </w:rPr>
  </w:style>
  <w:style w:type="paragraph" w:styleId="INNH9">
    <w:name w:val="toc 9"/>
    <w:basedOn w:val="Normal"/>
    <w:next w:val="Normal"/>
    <w:autoRedefine/>
    <w:semiHidden/>
    <w:rsid w:val="00862F65"/>
    <w:pPr>
      <w:spacing w:before="0"/>
      <w:ind w:left="1920"/>
    </w:pPr>
    <w:rPr>
      <w:sz w:val="18"/>
      <w:szCs w:val="18"/>
    </w:rPr>
  </w:style>
  <w:style w:type="paragraph" w:styleId="Bobletekst">
    <w:name w:val="Balloon Text"/>
    <w:basedOn w:val="Normal"/>
    <w:semiHidden/>
    <w:rsid w:val="007000B6"/>
    <w:rPr>
      <w:rFonts w:ascii="Tahoma" w:hAnsi="Tahoma" w:cs="Tahoma"/>
      <w:sz w:val="16"/>
      <w:szCs w:val="16"/>
    </w:rPr>
  </w:style>
  <w:style w:type="paragraph" w:customStyle="1" w:styleId="Meta-fagnummer">
    <w:name w:val="Meta-fagnummer"/>
    <w:basedOn w:val="Meta-leksjonsnavn"/>
    <w:rsid w:val="006060DE"/>
    <w:rPr>
      <w:b w:val="0"/>
    </w:rPr>
  </w:style>
  <w:style w:type="paragraph" w:customStyle="1" w:styleId="Meta-fagtilknytting">
    <w:name w:val="Meta-fagtilknytting"/>
    <w:basedOn w:val="Meta-forfatter"/>
    <w:rsid w:val="00F64D15"/>
  </w:style>
  <w:style w:type="paragraph" w:customStyle="1" w:styleId="Figur">
    <w:name w:val="Figur"/>
    <w:basedOn w:val="Normal"/>
    <w:rsid w:val="00F35076"/>
    <w:pPr>
      <w:spacing w:before="240" w:after="120"/>
      <w:jc w:val="center"/>
    </w:pPr>
  </w:style>
  <w:style w:type="paragraph" w:customStyle="1" w:styleId="Topptekst3">
    <w:name w:val="Topptekst3"/>
    <w:basedOn w:val="Topptekst2"/>
    <w:rsid w:val="008E7C78"/>
    <w:rPr>
      <w:sz w:val="8"/>
    </w:rPr>
  </w:style>
  <w:style w:type="character" w:styleId="Hyperkobling">
    <w:name w:val="Hyperlink"/>
    <w:rsid w:val="00F25418"/>
    <w:rPr>
      <w:color w:val="0000FF"/>
      <w:u w:val="single"/>
    </w:rPr>
  </w:style>
  <w:style w:type="paragraph" w:customStyle="1" w:styleId="programkode9">
    <w:name w:val="programkode9"/>
    <w:basedOn w:val="programkode10"/>
    <w:rsid w:val="003C58CB"/>
    <w:rPr>
      <w:sz w:val="18"/>
      <w:lang w:val="en-GB"/>
    </w:rPr>
  </w:style>
  <w:style w:type="paragraph" w:customStyle="1" w:styleId="programkode-start">
    <w:name w:val="programkode-start"/>
    <w:basedOn w:val="programkode10"/>
    <w:next w:val="programkode9"/>
    <w:rsid w:val="00480D7D"/>
    <w:rPr>
      <w:sz w:val="8"/>
    </w:rPr>
  </w:style>
  <w:style w:type="paragraph" w:customStyle="1" w:styleId="programkode10">
    <w:name w:val="programkode10"/>
    <w:rsid w:val="00480D7D"/>
    <w:pPr>
      <w:spacing w:before="40" w:after="40"/>
    </w:pPr>
    <w:rPr>
      <w:rFonts w:ascii="Courier New" w:hAnsi="Courier New"/>
      <w:noProof/>
      <w:color w:val="000080"/>
      <w:szCs w:val="24"/>
    </w:rPr>
  </w:style>
  <w:style w:type="paragraph" w:customStyle="1" w:styleId="Figurtekst">
    <w:name w:val="Figurtekst"/>
    <w:basedOn w:val="Normal"/>
    <w:rsid w:val="008501A6"/>
    <w:pPr>
      <w:ind w:left="1701" w:right="1701"/>
    </w:pPr>
    <w:rPr>
      <w:rFonts w:ascii="Arial" w:hAnsi="Arial" w:cs="Arial"/>
      <w:sz w:val="20"/>
      <w:szCs w:val="20"/>
    </w:rPr>
  </w:style>
  <w:style w:type="paragraph" w:styleId="Bildetekst">
    <w:name w:val="caption"/>
    <w:basedOn w:val="Normal"/>
    <w:next w:val="Normal"/>
    <w:qFormat/>
    <w:rsid w:val="00C4687E"/>
    <w:pPr>
      <w:spacing w:after="120"/>
    </w:pPr>
    <w:rPr>
      <w:b/>
      <w:bCs/>
      <w:sz w:val="20"/>
      <w:szCs w:val="20"/>
    </w:rPr>
  </w:style>
  <w:style w:type="paragraph" w:customStyle="1" w:styleId="Oppgavenummer">
    <w:name w:val="Oppgavenummer"/>
    <w:basedOn w:val="Normal"/>
    <w:next w:val="Sprsml"/>
    <w:rsid w:val="007D4A59"/>
    <w:pPr>
      <w:pBdr>
        <w:top w:val="single" w:sz="4" w:space="1" w:color="auto"/>
      </w:pBdr>
      <w:spacing w:before="480"/>
    </w:pPr>
    <w:rPr>
      <w:rFonts w:ascii="Arial" w:hAnsi="Arial" w:cs="Arial"/>
      <w:b/>
      <w:color w:val="800000"/>
    </w:rPr>
  </w:style>
  <w:style w:type="paragraph" w:customStyle="1" w:styleId="Sprsml">
    <w:name w:val="Spørsmål"/>
    <w:basedOn w:val="Normal"/>
    <w:rsid w:val="005E3E34"/>
    <w:rPr>
      <w:rFonts w:ascii="Arial" w:hAnsi="Arial"/>
      <w:sz w:val="22"/>
    </w:rPr>
  </w:style>
  <w:style w:type="paragraph" w:customStyle="1" w:styleId="Svar">
    <w:name w:val="Svar"/>
    <w:basedOn w:val="Normal"/>
    <w:rsid w:val="005E3E34"/>
    <w:rPr>
      <w:color w:val="0000FF"/>
    </w:rPr>
  </w:style>
  <w:style w:type="paragraph" w:customStyle="1" w:styleId="Kommentar">
    <w:name w:val="Kommentar"/>
    <w:basedOn w:val="Svar"/>
    <w:rsid w:val="00A54F56"/>
    <w:pPr>
      <w:ind w:left="285"/>
    </w:pPr>
    <w:rPr>
      <w:i/>
      <w:color w:val="FF0000"/>
    </w:rPr>
  </w:style>
  <w:style w:type="paragraph" w:customStyle="1" w:styleId="Hode">
    <w:name w:val="Hode"/>
    <w:basedOn w:val="Overskrift1"/>
    <w:rsid w:val="0010654B"/>
    <w:pPr>
      <w:tabs>
        <w:tab w:val="clear" w:pos="360"/>
        <w:tab w:val="clear" w:pos="567"/>
      </w:tabs>
      <w:spacing w:before="0" w:after="0"/>
      <w:ind w:left="1418" w:hanging="1418"/>
      <w:outlineLvl w:val="9"/>
    </w:pPr>
    <w:rPr>
      <w:rFonts w:cs="Times New Roman"/>
      <w:b w:val="0"/>
      <w:bCs w:val="0"/>
      <w:color w:val="auto"/>
      <w:kern w:val="28"/>
      <w:sz w:val="28"/>
      <w:szCs w:val="20"/>
    </w:rPr>
  </w:style>
  <w:style w:type="paragraph" w:customStyle="1" w:styleId="Ingress">
    <w:name w:val="Ingress"/>
    <w:basedOn w:val="Normal"/>
    <w:next w:val="Normal"/>
    <w:rsid w:val="00106840"/>
    <w:pPr>
      <w:autoSpaceDE w:val="0"/>
      <w:autoSpaceDN w:val="0"/>
      <w:spacing w:before="0" w:after="120"/>
    </w:pPr>
    <w:rPr>
      <w:b/>
      <w:bCs/>
      <w:sz w:val="22"/>
      <w:szCs w:val="22"/>
      <w:lang w:val="en-GB"/>
    </w:rPr>
  </w:style>
  <w:style w:type="paragraph" w:styleId="Brdtekst">
    <w:name w:val="Body Text"/>
    <w:basedOn w:val="Normal"/>
    <w:rsid w:val="00DE31FA"/>
    <w:pPr>
      <w:autoSpaceDE w:val="0"/>
      <w:autoSpaceDN w:val="0"/>
      <w:spacing w:before="0"/>
    </w:pPr>
  </w:style>
  <w:style w:type="paragraph" w:styleId="Fotnotetekst">
    <w:name w:val="footnote text"/>
    <w:basedOn w:val="Normal"/>
    <w:link w:val="FotnotetekstTegn"/>
    <w:semiHidden/>
    <w:rsid w:val="00D21CEE"/>
    <w:pPr>
      <w:autoSpaceDE w:val="0"/>
      <w:autoSpaceDN w:val="0"/>
      <w:spacing w:before="80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semiHidden/>
    <w:rsid w:val="00D21CEE"/>
  </w:style>
  <w:style w:type="character" w:styleId="Fotnotereferanse">
    <w:name w:val="footnote reference"/>
    <w:semiHidden/>
    <w:rsid w:val="00D21CEE"/>
    <w:rPr>
      <w:vertAlign w:val="superscript"/>
    </w:rPr>
  </w:style>
  <w:style w:type="paragraph" w:customStyle="1" w:styleId="bildetekst0">
    <w:name w:val="bildetekst"/>
    <w:basedOn w:val="Normal"/>
    <w:rsid w:val="00D21CEE"/>
    <w:pPr>
      <w:spacing w:before="0"/>
    </w:pPr>
    <w:rPr>
      <w:rFonts w:ascii="Courier New" w:hAnsi="Courier New"/>
      <w:szCs w:val="20"/>
    </w:rPr>
  </w:style>
  <w:style w:type="paragraph" w:styleId="NormalWeb">
    <w:name w:val="Normal (Web)"/>
    <w:basedOn w:val="Normal"/>
    <w:uiPriority w:val="99"/>
    <w:unhideWhenUsed/>
    <w:rsid w:val="005C4618"/>
    <w:pPr>
      <w:spacing w:before="100" w:beforeAutospacing="1" w:after="100" w:afterAutospacing="1"/>
    </w:pPr>
  </w:style>
  <w:style w:type="table" w:styleId="Vanligtabell1">
    <w:name w:val="Plain Table 1"/>
    <w:basedOn w:val="Vanligtabell"/>
    <w:uiPriority w:val="41"/>
    <w:rsid w:val="001854E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E17C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kode">
    <w:name w:val="kode"/>
    <w:basedOn w:val="Normal"/>
    <w:rsid w:val="00DB3E33"/>
    <w:pPr>
      <w:spacing w:before="100" w:beforeAutospacing="1" w:after="100" w:afterAutospacing="1"/>
    </w:pPr>
  </w:style>
  <w:style w:type="character" w:customStyle="1" w:styleId="kodetekst">
    <w:name w:val="kodetekst"/>
    <w:basedOn w:val="Standardskriftforavsnitt"/>
    <w:rsid w:val="00DB3E33"/>
  </w:style>
  <w:style w:type="character" w:styleId="Utheving">
    <w:name w:val="Emphasis"/>
    <w:basedOn w:val="Standardskriftforavsnitt"/>
    <w:uiPriority w:val="20"/>
    <w:qFormat/>
    <w:rsid w:val="00DB3E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9272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divBdr>
        </w:div>
      </w:divsChild>
    </w:div>
    <w:div w:id="14032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ostein.AITELANS\Programdata\Microsoft\Maler\ind_oving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CCC92-69F8-4F98-90EE-3ACD31F54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ind_oving.dot</Template>
  <TotalTime>28</TotalTime>
  <Pages>3</Pages>
  <Words>668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LO323D Databaser</vt:lpstr>
    </vt:vector>
  </TitlesOfParts>
  <Company>HiST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LO323D Databaser</dc:title>
  <dc:subject>Øving 4: Relasjonsmodellen</dc:subject>
  <dc:creator>Kjell Toft Hansen</dc:creator>
  <cp:keywords/>
  <cp:lastModifiedBy>Elias Alexander Wiklund Ottersbo</cp:lastModifiedBy>
  <cp:revision>14</cp:revision>
  <cp:lastPrinted>2023-09-05T18:30:00Z</cp:lastPrinted>
  <dcterms:created xsi:type="dcterms:W3CDTF">2023-09-05T14:04:00Z</dcterms:created>
  <dcterms:modified xsi:type="dcterms:W3CDTF">2026-02-11T09:05:00Z</dcterms:modified>
</cp:coreProperties>
</file>